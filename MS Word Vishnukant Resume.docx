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CA1BF4" w14:textId="043515BC" w:rsidR="14F1EBAD" w:rsidRDefault="00D46607" w:rsidP="5BD81678">
      <w:pPr>
        <w:pStyle w:val="Title"/>
      </w:pPr>
      <w:r>
        <w:t>VISHNUKANT Bajpai</w:t>
      </w:r>
    </w:p>
    <w:p w14:paraId="659F64F0" w14:textId="2EAE0C7A" w:rsidR="00385A8C" w:rsidRPr="00304FD1" w:rsidRDefault="00D46607" w:rsidP="00304FD1">
      <w:pPr>
        <w:pStyle w:val="Subtitle"/>
      </w:pPr>
      <w:r>
        <w:t>Greater Noida,</w:t>
      </w:r>
      <w:r w:rsidR="00385A8C">
        <w:t xml:space="preserve"> </w:t>
      </w:r>
      <w:r>
        <w:t>India</w:t>
      </w:r>
      <w:r w:rsidR="00385A8C">
        <w:t xml:space="preserve"> | (</w:t>
      </w:r>
      <w:r>
        <w:t>91</w:t>
      </w:r>
      <w:r w:rsidR="00385A8C">
        <w:t xml:space="preserve">) </w:t>
      </w:r>
      <w:r>
        <w:t>7820968426</w:t>
      </w:r>
      <w:r w:rsidR="00385A8C">
        <w:t xml:space="preserve"> | </w:t>
      </w:r>
      <w:r w:rsidRPr="00D46607">
        <w:t>bajpaivishnukant237@gmail.com</w:t>
      </w:r>
      <w:r w:rsidR="00385A8C">
        <w:t xml:space="preserve"> |</w:t>
      </w:r>
      <w:r>
        <w:t xml:space="preserve"> </w:t>
      </w:r>
    </w:p>
    <w:p w14:paraId="2EF02A6C" w14:textId="77777777" w:rsidR="00385A8C" w:rsidRPr="00304FD1" w:rsidRDefault="00385A8C" w:rsidP="00304FD1"/>
    <w:p w14:paraId="42BE927F" w14:textId="36BBB2F4" w:rsidR="00385A8C" w:rsidRDefault="00D46607" w:rsidP="00385A8C">
      <w:pPr>
        <w:spacing w:after="120"/>
      </w:pPr>
      <w:r w:rsidRPr="00D46607">
        <w:t>Driven Sophomore pursuing B</w:t>
      </w:r>
      <w:r>
        <w:t>achelor of Technology</w:t>
      </w:r>
      <w:r w:rsidRPr="00D46607">
        <w:t xml:space="preserve"> in AI and ML, with a strong academic foundation and a passion for innovation. Experienced in applying theoretical concepts to real-world problems through solo and group projects in web development and machine learning. Skilled in effective communication, teamwork, and empathetic leadership, with a commitment to continuous learning and personal growth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5040"/>
        <w:gridCol w:w="5040"/>
      </w:tblGrid>
      <w:tr w:rsidR="008B43F8" w14:paraId="24E27725" w14:textId="77777777" w:rsidTr="5BD81678">
        <w:trPr>
          <w:trHeight w:val="2355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2406FB57" w14:textId="77777777" w:rsidR="008B43F8" w:rsidRDefault="008B43F8" w:rsidP="0010570D">
            <w:pPr>
              <w:pStyle w:val="Heading1"/>
            </w:pPr>
            <w:r w:rsidRPr="008B43F8">
              <w:t>Education</w:t>
            </w:r>
          </w:p>
          <w:p w14:paraId="3AE4ECFB" w14:textId="77777777" w:rsidR="008B43F8" w:rsidRPr="00385FE3" w:rsidRDefault="008B43F8" w:rsidP="00385FE3">
            <w:pPr>
              <w:pStyle w:val="Heading2"/>
            </w:pPr>
            <w:r w:rsidRPr="008B43F8">
              <w:t>Bachelor of Science in Accounting, Minor in Business Administration | Bellows College</w:t>
            </w:r>
          </w:p>
          <w:p w14:paraId="7B6431BF" w14:textId="77777777" w:rsidR="008B43F8" w:rsidRPr="00385FE3" w:rsidRDefault="3C637407" w:rsidP="00385FE3">
            <w:pPr>
              <w:pStyle w:val="Heading3"/>
            </w:pPr>
            <w:r>
              <w:t xml:space="preserve">Degree obtained </w:t>
            </w:r>
            <w:r w:rsidR="008B43F8">
              <w:t>June 20XX</w:t>
            </w:r>
          </w:p>
          <w:p w14:paraId="4DD5610D" w14:textId="77777777" w:rsidR="008B43F8" w:rsidRDefault="008B43F8" w:rsidP="0010570D">
            <w:pPr>
              <w:pStyle w:val="ListBullet"/>
            </w:pPr>
            <w:r>
              <w:t>Distinguished member of university’s Accounting Society</w:t>
            </w:r>
            <w:r w:rsidR="1346A9AA">
              <w:t>, GPA: 3.8</w:t>
            </w:r>
          </w:p>
          <w:p w14:paraId="0DF90286" w14:textId="77777777" w:rsidR="008B43F8" w:rsidRDefault="008B43F8" w:rsidP="00304FD1">
            <w:pPr>
              <w:pStyle w:val="ListBullet"/>
            </w:pPr>
            <w:r>
              <w:t>Relevant coursework: Advanced Financial Accounting and Reporting</w:t>
            </w:r>
          </w:p>
        </w:tc>
      </w:tr>
      <w:tr w:rsidR="008B43F8" w14:paraId="3FA3A1AE" w14:textId="77777777" w:rsidTr="5BD81678">
        <w:trPr>
          <w:trHeight w:val="5700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1F017D37" w14:textId="77777777" w:rsidR="008B43F8" w:rsidRPr="00385A8C" w:rsidRDefault="008B43F8" w:rsidP="00385A8C">
            <w:pPr>
              <w:pStyle w:val="Heading1"/>
            </w:pPr>
            <w:r w:rsidRPr="00385A8C">
              <w:t>Experience</w:t>
            </w:r>
          </w:p>
          <w:p w14:paraId="172D785B" w14:textId="77777777" w:rsidR="008B43F8" w:rsidRPr="00AA3564" w:rsidRDefault="00AB359B" w:rsidP="00895C06">
            <w:pPr>
              <w:pStyle w:val="Heading2"/>
              <w:rPr>
                <w:caps/>
              </w:rPr>
            </w:pPr>
            <w:r w:rsidRPr="008B43F8">
              <w:t xml:space="preserve">Accountant | Trey Research | San Francisco, </w:t>
            </w:r>
            <w:r w:rsidR="005E78E1" w:rsidRPr="008B43F8">
              <w:t>CA</w:t>
            </w:r>
          </w:p>
          <w:p w14:paraId="466EF893" w14:textId="77777777" w:rsidR="008B43F8" w:rsidRPr="00CE3B09" w:rsidRDefault="4C34314E" w:rsidP="000B6298">
            <w:pPr>
              <w:pStyle w:val="Heading3"/>
            </w:pPr>
            <w:r>
              <w:t xml:space="preserve">March </w:t>
            </w:r>
            <w:r w:rsidR="008B43F8">
              <w:t>20XX – Present</w:t>
            </w:r>
          </w:p>
          <w:p w14:paraId="2A42FE1D" w14:textId="77777777" w:rsidR="7BF75EF8" w:rsidRDefault="7BF75EF8" w:rsidP="5BD81678">
            <w:pPr>
              <w:pStyle w:val="ListBullet"/>
            </w:pPr>
            <w:r>
              <w:t>Provide accounting services for individuals and businesses in a mid-sized firm</w:t>
            </w:r>
          </w:p>
          <w:p w14:paraId="671B68C9" w14:textId="77777777" w:rsidR="7BF75EF8" w:rsidRDefault="7BF75EF8" w:rsidP="5BD81678">
            <w:pPr>
              <w:pStyle w:val="ListBullet"/>
            </w:pPr>
            <w:r>
              <w:t>Specialize in income tax preparation, audit support, and financial statement preparatio</w:t>
            </w:r>
            <w:r w:rsidR="00385A8C">
              <w:t>n</w:t>
            </w:r>
          </w:p>
          <w:p w14:paraId="218FE773" w14:textId="77777777" w:rsidR="5BD81678" w:rsidRDefault="7BF75EF8" w:rsidP="007C5324">
            <w:pPr>
              <w:pStyle w:val="ListBullet"/>
            </w:pPr>
            <w:r>
              <w:t>Manage pro forma budgeting, general ledger accounting, and bank reconciliation</w:t>
            </w:r>
          </w:p>
          <w:p w14:paraId="28AEE6FE" w14:textId="77777777" w:rsidR="008B43F8" w:rsidRDefault="008B43F8" w:rsidP="000B6298">
            <w:pPr>
              <w:pStyle w:val="Heading2"/>
            </w:pPr>
            <w:r w:rsidRPr="008B43F8">
              <w:t>Bookkeeper | Bandter Real Estate | Berkeley, CA</w:t>
            </w:r>
          </w:p>
          <w:p w14:paraId="58E06B4C" w14:textId="77777777" w:rsidR="008B43F8" w:rsidRPr="000B6298" w:rsidRDefault="0F77A972" w:rsidP="000B6298">
            <w:pPr>
              <w:pStyle w:val="Heading3"/>
            </w:pPr>
            <w:r>
              <w:t xml:space="preserve">May </w:t>
            </w:r>
            <w:r w:rsidR="008B43F8">
              <w:t xml:space="preserve">20XX – </w:t>
            </w:r>
            <w:r w:rsidR="50B037EC">
              <w:t xml:space="preserve">February </w:t>
            </w:r>
            <w:r w:rsidR="008B43F8">
              <w:t>20XX</w:t>
            </w:r>
          </w:p>
          <w:p w14:paraId="34813853" w14:textId="77777777" w:rsidR="6116964B" w:rsidRDefault="6116964B" w:rsidP="5BD81678">
            <w:pPr>
              <w:pStyle w:val="ListBullet"/>
            </w:pPr>
            <w:r>
              <w:t>In-house bookkeeper for a real estate development company</w:t>
            </w:r>
          </w:p>
          <w:p w14:paraId="5C5A8957" w14:textId="77777777" w:rsidR="6116964B" w:rsidRDefault="6116964B" w:rsidP="5BD81678">
            <w:pPr>
              <w:pStyle w:val="ListBullet"/>
            </w:pPr>
            <w:r>
              <w:t>Maintained financial books, tracked expenses</w:t>
            </w:r>
          </w:p>
          <w:p w14:paraId="1853A97F" w14:textId="77777777" w:rsidR="5BD81678" w:rsidRDefault="6116964B" w:rsidP="007C5324">
            <w:pPr>
              <w:pStyle w:val="ListBullet"/>
            </w:pPr>
            <w:r>
              <w:t>Prepared and submitted invoices</w:t>
            </w:r>
          </w:p>
          <w:p w14:paraId="5C9A2D46" w14:textId="77777777" w:rsidR="008B43F8" w:rsidRPr="000B6298" w:rsidRDefault="008B43F8" w:rsidP="000B6298">
            <w:pPr>
              <w:pStyle w:val="Heading2"/>
            </w:pPr>
            <w:r>
              <w:t xml:space="preserve">Accounting </w:t>
            </w:r>
            <w:r w:rsidR="6D6B971C">
              <w:t>i</w:t>
            </w:r>
            <w:r>
              <w:t>ntern | Olson Harris Ltd. | Vallejo, CA</w:t>
            </w:r>
          </w:p>
          <w:p w14:paraId="21C7C2DA" w14:textId="77777777" w:rsidR="008B43F8" w:rsidRPr="000B6298" w:rsidRDefault="008B43F8" w:rsidP="000B6298">
            <w:pPr>
              <w:pStyle w:val="Heading3"/>
            </w:pPr>
            <w:r>
              <w:t>December 20XX – April 20XX</w:t>
            </w:r>
          </w:p>
          <w:p w14:paraId="078AF8AB" w14:textId="77777777" w:rsidR="008B43F8" w:rsidRPr="00385A8C" w:rsidRDefault="19E71922" w:rsidP="00385A8C">
            <w:pPr>
              <w:pStyle w:val="ListBullet"/>
            </w:pPr>
            <w:r w:rsidRPr="00385A8C">
              <w:t>Assisted with payroll and Pensions service management for 150+ employees</w:t>
            </w:r>
          </w:p>
          <w:p w14:paraId="797278EE" w14:textId="77777777" w:rsidR="008B43F8" w:rsidRPr="00385A8C" w:rsidRDefault="19E71922" w:rsidP="00385A8C">
            <w:pPr>
              <w:pStyle w:val="ListBullet"/>
            </w:pPr>
            <w:r w:rsidRPr="00385A8C">
              <w:t>Prepared invoices for more than 200 clients</w:t>
            </w:r>
          </w:p>
          <w:p w14:paraId="3796473C" w14:textId="77777777" w:rsidR="008B43F8" w:rsidRDefault="19E71922" w:rsidP="5BD81678">
            <w:pPr>
              <w:pStyle w:val="ListBullet"/>
            </w:pPr>
            <w:r>
              <w:t>Assisted with bill payments, records organization and preparation, and other office duties</w:t>
            </w:r>
          </w:p>
          <w:p w14:paraId="1B379D8B" w14:textId="77777777" w:rsidR="008B43F8" w:rsidRDefault="008B43F8" w:rsidP="5BD81678">
            <w:pPr>
              <w:pStyle w:val="ListBullet"/>
              <w:numPr>
                <w:ilvl w:val="0"/>
                <w:numId w:val="0"/>
              </w:numPr>
              <w:ind w:left="360"/>
            </w:pPr>
          </w:p>
        </w:tc>
      </w:tr>
      <w:tr w:rsidR="008B43F8" w14:paraId="256672FF" w14:textId="77777777" w:rsidTr="5BD81678">
        <w:trPr>
          <w:trHeight w:val="831"/>
        </w:trPr>
        <w:tc>
          <w:tcPr>
            <w:tcW w:w="10080" w:type="dxa"/>
            <w:gridSpan w:val="2"/>
            <w:tcBorders>
              <w:top w:val="single" w:sz="24" w:space="0" w:color="53BB89" w:themeColor="accent5"/>
            </w:tcBorders>
          </w:tcPr>
          <w:p w14:paraId="037E754B" w14:textId="77777777" w:rsidR="008B43F8" w:rsidRPr="008B43F8" w:rsidRDefault="008B43F8" w:rsidP="008B43F8">
            <w:pPr>
              <w:pStyle w:val="Heading1"/>
            </w:pPr>
            <w:r w:rsidRPr="008B43F8">
              <w:t>Skills</w:t>
            </w:r>
          </w:p>
        </w:tc>
      </w:tr>
      <w:tr w:rsidR="0010570D" w14:paraId="01FA1447" w14:textId="77777777" w:rsidTr="5BD81678">
        <w:tc>
          <w:tcPr>
            <w:tcW w:w="5040" w:type="dxa"/>
          </w:tcPr>
          <w:p w14:paraId="665675AE" w14:textId="77777777" w:rsidR="008B43F8" w:rsidRDefault="008B43F8" w:rsidP="008B43F8">
            <w:pPr>
              <w:pStyle w:val="ListBullet"/>
            </w:pPr>
            <w:r>
              <w:t>Microsoft NAV Dynamics</w:t>
            </w:r>
          </w:p>
          <w:p w14:paraId="1DED7445" w14:textId="77777777" w:rsidR="008B43F8" w:rsidRDefault="008B43F8" w:rsidP="008B43F8">
            <w:pPr>
              <w:pStyle w:val="ListBullet"/>
            </w:pPr>
            <w:r>
              <w:t>Cashflow planning &amp; management</w:t>
            </w:r>
          </w:p>
          <w:p w14:paraId="39924FA9" w14:textId="77777777" w:rsidR="0010570D" w:rsidRDefault="008B43F8" w:rsidP="008B43F8">
            <w:pPr>
              <w:pStyle w:val="ListBullet"/>
            </w:pPr>
            <w:r>
              <w:t>State &amp; federal tax codes</w:t>
            </w:r>
          </w:p>
        </w:tc>
        <w:tc>
          <w:tcPr>
            <w:tcW w:w="5040" w:type="dxa"/>
          </w:tcPr>
          <w:p w14:paraId="3D06E302" w14:textId="77777777" w:rsidR="008B43F8" w:rsidRDefault="008B43F8" w:rsidP="008B43F8">
            <w:pPr>
              <w:pStyle w:val="ListBullet"/>
            </w:pPr>
            <w:r>
              <w:t>Bookkeeping</w:t>
            </w:r>
          </w:p>
          <w:p w14:paraId="4C3F8AAF" w14:textId="77777777" w:rsidR="008B43F8" w:rsidRDefault="008B43F8" w:rsidP="008B43F8">
            <w:pPr>
              <w:pStyle w:val="ListBullet"/>
            </w:pPr>
            <w:r>
              <w:t>Exceptional communication</w:t>
            </w:r>
          </w:p>
          <w:p w14:paraId="3CB835F0" w14:textId="77777777" w:rsidR="0010570D" w:rsidRDefault="008B43F8" w:rsidP="008B43F8">
            <w:pPr>
              <w:pStyle w:val="ListBullet"/>
            </w:pPr>
            <w:r>
              <w:t>Fluent in German</w:t>
            </w:r>
          </w:p>
        </w:tc>
      </w:tr>
    </w:tbl>
    <w:p w14:paraId="71E8A455" w14:textId="77777777" w:rsidR="00595471" w:rsidRDefault="00595471" w:rsidP="00385A8C">
      <w:pPr>
        <w:pStyle w:val="ListBullet"/>
        <w:numPr>
          <w:ilvl w:val="0"/>
          <w:numId w:val="0"/>
        </w:numPr>
        <w:spacing w:before="0"/>
      </w:pPr>
    </w:p>
    <w:sectPr w:rsidR="00595471" w:rsidSect="00385A8C">
      <w:type w:val="continuous"/>
      <w:pgSz w:w="12240" w:h="15840"/>
      <w:pgMar w:top="907" w:right="1080" w:bottom="288" w:left="108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C5AF5" w14:textId="77777777" w:rsidR="00D46607" w:rsidRDefault="00D46607" w:rsidP="00E97F0F">
      <w:r>
        <w:separator/>
      </w:r>
    </w:p>
  </w:endnote>
  <w:endnote w:type="continuationSeparator" w:id="0">
    <w:p w14:paraId="481EAFC6" w14:textId="77777777" w:rsidR="00D46607" w:rsidRDefault="00D46607" w:rsidP="00E97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B8AD2" w14:textId="77777777" w:rsidR="00D46607" w:rsidRDefault="00D46607" w:rsidP="00E97F0F">
      <w:r>
        <w:separator/>
      </w:r>
    </w:p>
  </w:footnote>
  <w:footnote w:type="continuationSeparator" w:id="0">
    <w:p w14:paraId="194A9D1D" w14:textId="77777777" w:rsidR="00D46607" w:rsidRDefault="00D46607" w:rsidP="00E97F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0064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86682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9FD4007"/>
    <w:multiLevelType w:val="multilevel"/>
    <w:tmpl w:val="4D86819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3BB89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9F6EEA2"/>
    <w:multiLevelType w:val="hybridMultilevel"/>
    <w:tmpl w:val="2A36D952"/>
    <w:lvl w:ilvl="0" w:tplc="B3822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BEA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64B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B272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A4E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438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8C06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D6A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2543F"/>
    <w:multiLevelType w:val="multilevel"/>
    <w:tmpl w:val="7116F050"/>
    <w:styleLink w:val="CurrentList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82C8C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94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094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6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713B6960"/>
    <w:multiLevelType w:val="hybridMultilevel"/>
    <w:tmpl w:val="7F9C05A8"/>
    <w:lvl w:ilvl="0" w:tplc="603EAC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C4DB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9C57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65F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4AA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70A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261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6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A496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4996">
    <w:abstractNumId w:val="4"/>
  </w:num>
  <w:num w:numId="2" w16cid:durableId="579363217">
    <w:abstractNumId w:val="7"/>
  </w:num>
  <w:num w:numId="3" w16cid:durableId="1739477200">
    <w:abstractNumId w:val="2"/>
  </w:num>
  <w:num w:numId="4" w16cid:durableId="1850561498">
    <w:abstractNumId w:val="6"/>
  </w:num>
  <w:num w:numId="5" w16cid:durableId="1439131869">
    <w:abstractNumId w:val="3"/>
  </w:num>
  <w:num w:numId="6" w16cid:durableId="522599447">
    <w:abstractNumId w:val="0"/>
  </w:num>
  <w:num w:numId="7" w16cid:durableId="1779566287">
    <w:abstractNumId w:val="1"/>
  </w:num>
  <w:num w:numId="8" w16cid:durableId="2006325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07"/>
    <w:rsid w:val="000023FF"/>
    <w:rsid w:val="00064367"/>
    <w:rsid w:val="000761F2"/>
    <w:rsid w:val="000B3CCE"/>
    <w:rsid w:val="000B6298"/>
    <w:rsid w:val="000D5216"/>
    <w:rsid w:val="001054FD"/>
    <w:rsid w:val="0010570D"/>
    <w:rsid w:val="00180710"/>
    <w:rsid w:val="00195EF4"/>
    <w:rsid w:val="001C17AE"/>
    <w:rsid w:val="001D7755"/>
    <w:rsid w:val="00222532"/>
    <w:rsid w:val="00285F5A"/>
    <w:rsid w:val="002D6F34"/>
    <w:rsid w:val="0030456C"/>
    <w:rsid w:val="00304FD1"/>
    <w:rsid w:val="00347C6E"/>
    <w:rsid w:val="00356172"/>
    <w:rsid w:val="00356697"/>
    <w:rsid w:val="00385A8C"/>
    <w:rsid w:val="00385FE3"/>
    <w:rsid w:val="003A3CEA"/>
    <w:rsid w:val="003B446A"/>
    <w:rsid w:val="00404608"/>
    <w:rsid w:val="00412DD4"/>
    <w:rsid w:val="004318EF"/>
    <w:rsid w:val="00462DB0"/>
    <w:rsid w:val="004B458D"/>
    <w:rsid w:val="004C3597"/>
    <w:rsid w:val="004D2889"/>
    <w:rsid w:val="00510684"/>
    <w:rsid w:val="00512023"/>
    <w:rsid w:val="00527FEB"/>
    <w:rsid w:val="0057527E"/>
    <w:rsid w:val="005937B7"/>
    <w:rsid w:val="00595471"/>
    <w:rsid w:val="005A4905"/>
    <w:rsid w:val="005A5DD3"/>
    <w:rsid w:val="005A7214"/>
    <w:rsid w:val="005D2ADF"/>
    <w:rsid w:val="005E78E1"/>
    <w:rsid w:val="005F3952"/>
    <w:rsid w:val="00615397"/>
    <w:rsid w:val="00643E15"/>
    <w:rsid w:val="00651F22"/>
    <w:rsid w:val="006658E5"/>
    <w:rsid w:val="0069681E"/>
    <w:rsid w:val="006C7B3E"/>
    <w:rsid w:val="006E6F61"/>
    <w:rsid w:val="00773B42"/>
    <w:rsid w:val="007A5431"/>
    <w:rsid w:val="007C5324"/>
    <w:rsid w:val="007F49C2"/>
    <w:rsid w:val="008156AE"/>
    <w:rsid w:val="00895C06"/>
    <w:rsid w:val="008A18E3"/>
    <w:rsid w:val="008B3A32"/>
    <w:rsid w:val="008B43F8"/>
    <w:rsid w:val="008B6187"/>
    <w:rsid w:val="008C49DB"/>
    <w:rsid w:val="008C5D5E"/>
    <w:rsid w:val="008D0ACA"/>
    <w:rsid w:val="008E4C5B"/>
    <w:rsid w:val="00913310"/>
    <w:rsid w:val="009A0812"/>
    <w:rsid w:val="009F442E"/>
    <w:rsid w:val="00A06949"/>
    <w:rsid w:val="00A07BB9"/>
    <w:rsid w:val="00A40DEC"/>
    <w:rsid w:val="00A47A4E"/>
    <w:rsid w:val="00A66AFF"/>
    <w:rsid w:val="00A753F2"/>
    <w:rsid w:val="00AA3564"/>
    <w:rsid w:val="00AB359B"/>
    <w:rsid w:val="00AB4707"/>
    <w:rsid w:val="00AE1FE7"/>
    <w:rsid w:val="00B00B32"/>
    <w:rsid w:val="00B30CC6"/>
    <w:rsid w:val="00BD6F90"/>
    <w:rsid w:val="00C23DE3"/>
    <w:rsid w:val="00C74AF9"/>
    <w:rsid w:val="00CC0FFE"/>
    <w:rsid w:val="00CE3B09"/>
    <w:rsid w:val="00D44C0E"/>
    <w:rsid w:val="00D46607"/>
    <w:rsid w:val="00D871D4"/>
    <w:rsid w:val="00E730EF"/>
    <w:rsid w:val="00E7344F"/>
    <w:rsid w:val="00E76C1C"/>
    <w:rsid w:val="00E76D1E"/>
    <w:rsid w:val="00E97F0F"/>
    <w:rsid w:val="00EF0426"/>
    <w:rsid w:val="00F06B66"/>
    <w:rsid w:val="00F73B1E"/>
    <w:rsid w:val="00FA3628"/>
    <w:rsid w:val="00FA7765"/>
    <w:rsid w:val="00FB5FCF"/>
    <w:rsid w:val="00FC6CDF"/>
    <w:rsid w:val="00FF16A4"/>
    <w:rsid w:val="017A2B21"/>
    <w:rsid w:val="05843CE2"/>
    <w:rsid w:val="08A92F6A"/>
    <w:rsid w:val="08D60403"/>
    <w:rsid w:val="0CD5DA4F"/>
    <w:rsid w:val="0E5FE953"/>
    <w:rsid w:val="0F77A972"/>
    <w:rsid w:val="107D9E17"/>
    <w:rsid w:val="1346A9AA"/>
    <w:rsid w:val="14F1EBAD"/>
    <w:rsid w:val="155F26D0"/>
    <w:rsid w:val="15CFC162"/>
    <w:rsid w:val="17E78AA9"/>
    <w:rsid w:val="19E71922"/>
    <w:rsid w:val="282DCDE1"/>
    <w:rsid w:val="34BE4D6F"/>
    <w:rsid w:val="3BF869CD"/>
    <w:rsid w:val="3C637407"/>
    <w:rsid w:val="404B2ED0"/>
    <w:rsid w:val="44F75261"/>
    <w:rsid w:val="4C34314E"/>
    <w:rsid w:val="50B037EC"/>
    <w:rsid w:val="5BD81678"/>
    <w:rsid w:val="5E11D269"/>
    <w:rsid w:val="6116964B"/>
    <w:rsid w:val="63EDADC9"/>
    <w:rsid w:val="64830F2B"/>
    <w:rsid w:val="69A96EE4"/>
    <w:rsid w:val="6D6B971C"/>
    <w:rsid w:val="71C8E7A9"/>
    <w:rsid w:val="7A0423C9"/>
    <w:rsid w:val="7BF7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2"/>
    </o:shapelayout>
  </w:shapeDefaults>
  <w:decimalSymbol w:val="."/>
  <w:listSeparator w:val=","/>
  <w14:docId w14:val="5380B967"/>
  <w15:chartTrackingRefBased/>
  <w15:docId w15:val="{85C41D7D-C1D1-4624-83D6-5C91DF0F9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Subtle Reference" w:semiHidden="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8EF"/>
    <w:pPr>
      <w:spacing w:line="240" w:lineRule="exact"/>
    </w:pPr>
    <w:rPr>
      <w:color w:val="266044" w:themeColor="accent5" w:themeShade="80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3F8"/>
    <w:pPr>
      <w:keepNext/>
      <w:keepLines/>
      <w:spacing w:before="360" w:after="120" w:line="320" w:lineRule="exact"/>
      <w:outlineLvl w:val="0"/>
    </w:pPr>
    <w:rPr>
      <w:rFonts w:eastAsiaTheme="majorEastAsia" w:cs="Times New Roman (Headings CS)"/>
      <w:b/>
      <w:caps/>
      <w:spacing w:val="2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7C5324"/>
    <w:pPr>
      <w:keepNext/>
      <w:keepLines/>
      <w:spacing w:before="240" w:line="240" w:lineRule="auto"/>
      <w:outlineLvl w:val="1"/>
    </w:pPr>
    <w:rPr>
      <w:rFonts w:eastAsiaTheme="majorEastAsia" w:cs="Times New Roman (Headings CS)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304FD1"/>
    <w:pPr>
      <w:keepNext/>
      <w:keepLines/>
      <w:spacing w:after="120"/>
      <w:outlineLvl w:val="2"/>
    </w:pPr>
    <w:rPr>
      <w:rFonts w:eastAsiaTheme="majorEastAsia" w:cs="Times New Roman (Headings CS)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63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304FD1"/>
    <w:pPr>
      <w:spacing w:after="120" w:line="240" w:lineRule="auto"/>
      <w:contextualSpacing/>
    </w:pPr>
    <w:rPr>
      <w:rFonts w:eastAsiaTheme="majorEastAsia" w:cs="Times New Roman (Headings CS)"/>
      <w:b/>
      <w:caps/>
      <w:spacing w:val="2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304FD1"/>
    <w:rPr>
      <w:rFonts w:eastAsiaTheme="majorEastAsia" w:cs="Times New Roman (Headings CS)"/>
      <w:b/>
      <w:caps/>
      <w:color w:val="266044" w:themeColor="accent5" w:themeShade="80"/>
      <w:spacing w:val="20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304FD1"/>
    <w:rPr>
      <w:color w:val="808080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8B43F8"/>
    <w:rPr>
      <w:rFonts w:eastAsiaTheme="majorEastAsia" w:cs="Times New Roman (Headings CS)"/>
      <w:b/>
      <w:caps/>
      <w:color w:val="266044" w:themeColor="accent5" w:themeShade="80"/>
      <w:spacing w:val="2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324"/>
    <w:rPr>
      <w:rFonts w:eastAsiaTheme="majorEastAsia" w:cs="Times New Roman (Headings CS)"/>
      <w:b/>
      <w:color w:val="266044" w:themeColor="accent5" w:themeShade="8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6298"/>
    <w:rPr>
      <w:rFonts w:eastAsiaTheme="majorEastAsia" w:cs="Times New Roman (Headings CS)"/>
      <w:color w:val="266044" w:themeColor="accent5" w:themeShade="80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98"/>
    <w:rPr>
      <w:rFonts w:asciiTheme="majorHAnsi" w:eastAsiaTheme="majorEastAsia" w:hAnsiTheme="majorHAnsi" w:cstheme="majorBidi"/>
      <w:i/>
      <w:iCs/>
      <w:color w:val="000631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AA3564"/>
    <w:pPr>
      <w:numPr>
        <w:numId w:val="3"/>
      </w:numPr>
      <w:spacing w:before="120"/>
    </w:pPr>
  </w:style>
  <w:style w:type="paragraph" w:styleId="Subtitle">
    <w:name w:val="Subtitle"/>
    <w:basedOn w:val="Normal"/>
    <w:next w:val="Normal"/>
    <w:link w:val="SubtitleChar"/>
    <w:uiPriority w:val="11"/>
    <w:rsid w:val="00304FD1"/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304FD1"/>
    <w:rPr>
      <w:b/>
      <w:color w:val="266044" w:themeColor="accent5" w:themeShade="80"/>
      <w:sz w:val="20"/>
      <w:szCs w:val="22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4"/>
      </w:numPr>
    </w:pPr>
  </w:style>
  <w:style w:type="numbering" w:customStyle="1" w:styleId="CurrentList2">
    <w:name w:val="Current List2"/>
    <w:uiPriority w:val="99"/>
    <w:rsid w:val="005937B7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6298"/>
    <w:rPr>
      <w:color w:val="266044" w:themeColor="accent5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97F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6298"/>
    <w:rPr>
      <w:color w:val="266044" w:themeColor="accent5" w:themeShade="80"/>
      <w:sz w:val="20"/>
      <w:szCs w:val="22"/>
    </w:rPr>
  </w:style>
  <w:style w:type="numbering" w:customStyle="1" w:styleId="CurrentList3">
    <w:name w:val="Current List3"/>
    <w:uiPriority w:val="99"/>
    <w:rsid w:val="006C7B3E"/>
    <w:pPr>
      <w:numPr>
        <w:numId w:val="7"/>
      </w:numPr>
    </w:pPr>
  </w:style>
  <w:style w:type="numbering" w:customStyle="1" w:styleId="CurrentList4">
    <w:name w:val="Current List4"/>
    <w:uiPriority w:val="99"/>
    <w:rsid w:val="00AA3564"/>
    <w:pPr>
      <w:numPr>
        <w:numId w:val="8"/>
      </w:numPr>
    </w:pPr>
  </w:style>
  <w:style w:type="paragraph" w:customStyle="1" w:styleId="ImagePlaceholder">
    <w:name w:val="Image Placeholder"/>
    <w:basedOn w:val="Normal"/>
    <w:semiHidden/>
    <w:qFormat/>
    <w:rsid w:val="007A5431"/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8B4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shnukant%20Bajpai\AppData\Roaming\Microsoft\Templates\ATS%20stylish%20accounting%20resume.dotx" TargetMode="External"/></Relationships>
</file>

<file path=word/theme/theme1.xml><?xml version="1.0" encoding="utf-8"?>
<a:theme xmlns:a="http://schemas.openxmlformats.org/drawingml/2006/main" name="Office The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2D81D4-B181-4590-A346-C3D62446712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A726C3C3-1FC3-4E9F-9B06-85E0A0E4B2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2C4892-4E56-4599-B1CA-3C4D883B52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stylish accounting resume</Template>
  <TotalTime>89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 Bajpai</dc:creator>
  <cp:keywords/>
  <dc:description/>
  <cp:lastModifiedBy>Vishnukant Bajpai</cp:lastModifiedBy>
  <cp:revision>1</cp:revision>
  <dcterms:created xsi:type="dcterms:W3CDTF">2025-11-20T14:03:00Z</dcterms:created>
  <dcterms:modified xsi:type="dcterms:W3CDTF">2025-11-20T15:32:00Z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